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AC0A" w14:textId="72E040C8" w:rsidR="00535F87" w:rsidRDefault="00DC1A83" w:rsidP="00262B0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</w:rPr>
        <w:t xml:space="preserve"> </w:t>
      </w:r>
      <w:r w:rsidRPr="00DC1A83">
        <w:rPr>
          <w:rFonts w:ascii="Times New Roman" w:hAnsi="Times New Roman" w:cs="Times New Roman"/>
          <w:sz w:val="36"/>
          <w:szCs w:val="36"/>
        </w:rPr>
        <w:t>MANASVINI V</w:t>
      </w:r>
    </w:p>
    <w:p w14:paraId="46522E40" w14:textId="348A2950" w:rsidR="00DC1A83" w:rsidRPr="001E1276" w:rsidRDefault="00047BB0" w:rsidP="00DC1A83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5FB190" wp14:editId="1BC56E3D">
                <wp:simplePos x="0" y="0"/>
                <wp:positionH relativeFrom="column">
                  <wp:posOffset>-186127</wp:posOffset>
                </wp:positionH>
                <wp:positionV relativeFrom="paragraph">
                  <wp:posOffset>226968</wp:posOffset>
                </wp:positionV>
                <wp:extent cx="23149" cy="5788"/>
                <wp:effectExtent l="0" t="0" r="15240" b="32385"/>
                <wp:wrapNone/>
                <wp:docPr id="184977414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149" cy="57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91C330" id="Straight Connector 5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65pt,17.85pt" to="-12.8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" strokecolor="#5e7697 [3204]" strokeweight=".5pt">
                <v:stroke joinstyle="miter"/>
              </v:line>
            </w:pict>
          </mc:Fallback>
        </mc:AlternateContent>
      </w:r>
      <w:r w:rsidR="00DC1A83" w:rsidRPr="001E1276">
        <w:rPr>
          <w:rFonts w:ascii="Times New Roman" w:hAnsi="Times New Roman" w:cs="Times New Roman"/>
        </w:rPr>
        <w:t>91+9080363638</w:t>
      </w:r>
    </w:p>
    <w:p w14:paraId="74475CCF" w14:textId="12020C05" w:rsidR="00DC1A83" w:rsidRPr="00DC1A83" w:rsidRDefault="00DC1A83" w:rsidP="00DC1A83">
      <w:pPr>
        <w:rPr>
          <w:rFonts w:ascii="Times New Roman" w:hAnsi="Times New Roman" w:cs="Times New Roman"/>
        </w:rPr>
      </w:pPr>
      <w:hyperlink r:id="rId11" w:history="1">
        <w:r w:rsidRPr="00DC1A83">
          <w:rPr>
            <w:rStyle w:val="Hyperlink"/>
            <w:rFonts w:ascii="Times New Roman" w:hAnsi="Times New Roman" w:cs="Times New Roman"/>
          </w:rPr>
          <w:t>cibivijay24@gmail.com</w:t>
        </w:r>
      </w:hyperlink>
    </w:p>
    <w:p w14:paraId="2443849A" w14:textId="0BEF3EC2" w:rsidR="00DC1A83" w:rsidRPr="001E1276" w:rsidRDefault="00DC1A83" w:rsidP="00DC1A83">
      <w:pPr>
        <w:rPr>
          <w:rFonts w:ascii="Times New Roman" w:hAnsi="Times New Roman" w:cs="Times New Roman"/>
          <w:szCs w:val="20"/>
        </w:rPr>
      </w:pPr>
      <w:proofErr w:type="spellStart"/>
      <w:r w:rsidRPr="001E1276">
        <w:rPr>
          <w:rFonts w:ascii="Times New Roman" w:hAnsi="Times New Roman" w:cs="Times New Roman"/>
          <w:szCs w:val="20"/>
        </w:rPr>
        <w:t>Linkdin</w:t>
      </w:r>
      <w:proofErr w:type="spellEnd"/>
      <w:r w:rsidRPr="001E1276">
        <w:rPr>
          <w:rFonts w:ascii="Times New Roman" w:hAnsi="Times New Roman" w:cs="Times New Roman"/>
          <w:szCs w:val="20"/>
        </w:rPr>
        <w:t xml:space="preserve"> username\</w:t>
      </w:r>
      <w:proofErr w:type="spellStart"/>
      <w:r w:rsidRPr="001E1276">
        <w:rPr>
          <w:rFonts w:ascii="Times New Roman" w:hAnsi="Times New Roman" w:cs="Times New Roman"/>
          <w:szCs w:val="20"/>
        </w:rPr>
        <w:t>manasvini</w:t>
      </w:r>
      <w:proofErr w:type="spellEnd"/>
      <w:r w:rsidRPr="001E1276">
        <w:rPr>
          <w:rFonts w:ascii="Times New Roman" w:hAnsi="Times New Roman" w:cs="Times New Roman"/>
          <w:szCs w:val="20"/>
        </w:rPr>
        <w:t>-v</w:t>
      </w:r>
    </w:p>
    <w:p w14:paraId="4BE25E8D" w14:textId="55F7CCB1" w:rsidR="00DC1A83" w:rsidRPr="00DC1A83" w:rsidRDefault="00047BB0" w:rsidP="00262B0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748057" wp14:editId="53FA062B">
                <wp:simplePos x="0" y="0"/>
                <wp:positionH relativeFrom="page">
                  <wp:align>right</wp:align>
                </wp:positionH>
                <wp:positionV relativeFrom="paragraph">
                  <wp:posOffset>118873</wp:posOffset>
                </wp:positionV>
                <wp:extent cx="7737563" cy="11574"/>
                <wp:effectExtent l="0" t="0" r="34925" b="26670"/>
                <wp:wrapNone/>
                <wp:docPr id="201640339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7563" cy="115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C6C840" id="Straight Connector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8.05pt,9.35pt" to="1167.3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252F0277" w14:textId="6A251A21" w:rsidR="00DC1A83" w:rsidRPr="00DC1A83" w:rsidRDefault="00DC1A83" w:rsidP="00262B06">
      <w:pPr>
        <w:rPr>
          <w:rFonts w:ascii="Times New Roman" w:hAnsi="Times New Roman" w:cs="Times New Roman"/>
          <w:sz w:val="22"/>
          <w:szCs w:val="22"/>
        </w:rPr>
      </w:pPr>
      <w:r w:rsidRPr="00DC1A83">
        <w:rPr>
          <w:rFonts w:ascii="Times New Roman" w:hAnsi="Times New Roman" w:cs="Times New Roman"/>
          <w:sz w:val="22"/>
          <w:szCs w:val="22"/>
        </w:rPr>
        <w:t>BRIEF SUMMARY</w:t>
      </w:r>
    </w:p>
    <w:p w14:paraId="2BA3C2D2" w14:textId="39BACBD4" w:rsidR="00E41AB4" w:rsidRDefault="00DC1A83" w:rsidP="00262B06">
      <w:pPr>
        <w:rPr>
          <w:rFonts w:ascii="Times New Roman" w:hAnsi="Times New Roman" w:cs="Times New Roman"/>
        </w:rPr>
      </w:pPr>
      <w:r w:rsidRPr="00DC1A83">
        <w:rPr>
          <w:rFonts w:ascii="Times New Roman" w:hAnsi="Times New Roman" w:cs="Times New Roman"/>
        </w:rPr>
        <w:t xml:space="preserve"> Committed to staying current with industry advancements and implementing innovative technologies to enhance product functionality</w:t>
      </w:r>
      <w:r>
        <w:rPr>
          <w:rFonts w:ascii="Times New Roman" w:hAnsi="Times New Roman" w:cs="Times New Roman"/>
        </w:rPr>
        <w:t>.</w:t>
      </w:r>
    </w:p>
    <w:p w14:paraId="6678B1CC" w14:textId="4E2A4594" w:rsidR="00DC1A83" w:rsidRDefault="002A555B" w:rsidP="00262B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F81FF" wp14:editId="64687A20">
                <wp:simplePos x="0" y="0"/>
                <wp:positionH relativeFrom="page">
                  <wp:align>right</wp:align>
                </wp:positionH>
                <wp:positionV relativeFrom="paragraph">
                  <wp:posOffset>115747</wp:posOffset>
                </wp:positionV>
                <wp:extent cx="7737563" cy="11574"/>
                <wp:effectExtent l="0" t="0" r="34925" b="26670"/>
                <wp:wrapNone/>
                <wp:docPr id="14371940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7563" cy="1157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BAA6F2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8.05pt,9.1pt" to="1167.3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07DD472E" w14:textId="77777777" w:rsidR="00582C75" w:rsidRDefault="00DC1A83" w:rsidP="00582C75">
      <w:pPr>
        <w:rPr>
          <w:rFonts w:ascii="Times New Roman" w:hAnsi="Times New Roman" w:cs="Times New Roman"/>
        </w:rPr>
      </w:pPr>
      <w:r w:rsidRPr="00DC1A83">
        <w:rPr>
          <w:rFonts w:ascii="Times New Roman" w:hAnsi="Times New Roman" w:cs="Times New Roman"/>
        </w:rPr>
        <w:t xml:space="preserve">KEY EXPERTISE </w:t>
      </w:r>
    </w:p>
    <w:p w14:paraId="1F27355C" w14:textId="4025DEB3" w:rsidR="00582C75" w:rsidRPr="00582C75" w:rsidRDefault="00582C75" w:rsidP="00582C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582C75">
        <w:rPr>
          <w:rFonts w:ascii="Times New Roman" w:hAnsi="Times New Roman" w:cs="Times New Roman"/>
        </w:rPr>
        <w:t xml:space="preserve">ython </w:t>
      </w:r>
      <w:r w:rsidRPr="00582C75">
        <w:rPr>
          <w:rFonts w:ascii="Times New Roman" w:hAnsi="Times New Roman" w:cs="Times New Roman"/>
        </w:rPr>
        <w:t xml:space="preserve">  </w:t>
      </w:r>
      <w:r w:rsidRPr="00582C75">
        <w:rPr>
          <w:rFonts w:ascii="Times New Roman" w:hAnsi="Times New Roman" w:cs="Times New Roman"/>
        </w:rPr>
        <w:t xml:space="preserve">My SQL </w:t>
      </w:r>
      <w:r w:rsidRPr="00582C75">
        <w:rPr>
          <w:rFonts w:ascii="Times New Roman" w:hAnsi="Times New Roman" w:cs="Times New Roman"/>
        </w:rPr>
        <w:t xml:space="preserve">  </w:t>
      </w:r>
      <w:proofErr w:type="spellStart"/>
      <w:r w:rsidRPr="00582C75">
        <w:rPr>
          <w:rFonts w:ascii="Times New Roman" w:hAnsi="Times New Roman" w:cs="Times New Roman"/>
        </w:rPr>
        <w:t>Ms</w:t>
      </w:r>
      <w:proofErr w:type="spellEnd"/>
      <w:r w:rsidRPr="00582C75">
        <w:rPr>
          <w:rFonts w:ascii="Times New Roman" w:hAnsi="Times New Roman" w:cs="Times New Roman"/>
        </w:rPr>
        <w:t xml:space="preserve"> Excel </w:t>
      </w:r>
      <w:r w:rsidRPr="00582C75">
        <w:rPr>
          <w:rFonts w:ascii="Times New Roman" w:hAnsi="Times New Roman" w:cs="Times New Roman"/>
        </w:rPr>
        <w:t xml:space="preserve">    </w:t>
      </w:r>
      <w:r w:rsidRPr="00582C75">
        <w:rPr>
          <w:rFonts w:ascii="Times New Roman" w:hAnsi="Times New Roman" w:cs="Times New Roman"/>
        </w:rPr>
        <w:t xml:space="preserve">Power Bi </w:t>
      </w:r>
      <w:r w:rsidRPr="00582C75">
        <w:rPr>
          <w:rFonts w:ascii="Times New Roman" w:hAnsi="Times New Roman" w:cs="Times New Roman"/>
        </w:rPr>
        <w:t xml:space="preserve">    </w:t>
      </w:r>
      <w:r w:rsidRPr="00582C75">
        <w:rPr>
          <w:rFonts w:ascii="Times New Roman" w:hAnsi="Times New Roman" w:cs="Times New Roman"/>
        </w:rPr>
        <w:t xml:space="preserve">Analytics </w:t>
      </w:r>
      <w:r w:rsidRPr="00582C75">
        <w:rPr>
          <w:rFonts w:ascii="Times New Roman" w:hAnsi="Times New Roman" w:cs="Times New Roman"/>
        </w:rPr>
        <w:t xml:space="preserve">    </w:t>
      </w:r>
      <w:r w:rsidRPr="00582C75">
        <w:rPr>
          <w:rFonts w:ascii="Times New Roman" w:hAnsi="Times New Roman" w:cs="Times New Roman"/>
        </w:rPr>
        <w:t>Embedded system</w:t>
      </w:r>
    </w:p>
    <w:p w14:paraId="01ED323B" w14:textId="081F909A" w:rsidR="00DC1A83" w:rsidRDefault="002A555B" w:rsidP="00262B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8F7CDD" wp14:editId="0BEF474F">
                <wp:simplePos x="0" y="0"/>
                <wp:positionH relativeFrom="page">
                  <wp:posOffset>29869</wp:posOffset>
                </wp:positionH>
                <wp:positionV relativeFrom="paragraph">
                  <wp:posOffset>163050</wp:posOffset>
                </wp:positionV>
                <wp:extent cx="7737563" cy="11574"/>
                <wp:effectExtent l="0" t="0" r="34925" b="26670"/>
                <wp:wrapNone/>
                <wp:docPr id="169983321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7563" cy="1157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5C299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.35pt,12.85pt" to="611.6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117D5026" w14:textId="6C7CBB05" w:rsidR="00DC1A83" w:rsidRDefault="00DC1A83" w:rsidP="00262B06">
      <w:pPr>
        <w:rPr>
          <w:rFonts w:ascii="Times New Roman" w:hAnsi="Times New Roman" w:cs="Times New Roman"/>
        </w:rPr>
      </w:pPr>
    </w:p>
    <w:p w14:paraId="0359B8C0" w14:textId="77777777" w:rsidR="00DC1A83" w:rsidRDefault="00DC1A83" w:rsidP="00262B06">
      <w:pPr>
        <w:rPr>
          <w:rFonts w:ascii="Times New Roman" w:hAnsi="Times New Roman" w:cs="Times New Roman"/>
        </w:rPr>
      </w:pPr>
      <w:r w:rsidRPr="00DC1A83">
        <w:rPr>
          <w:rFonts w:ascii="Times New Roman" w:hAnsi="Times New Roman" w:cs="Times New Roman"/>
        </w:rPr>
        <w:t xml:space="preserve">EDUCATION </w:t>
      </w:r>
    </w:p>
    <w:p w14:paraId="0F486B28" w14:textId="0CC1A05F" w:rsidR="00DC1A83" w:rsidRPr="00DC1A83" w:rsidRDefault="00DC1A83" w:rsidP="00DC1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C1A83">
        <w:rPr>
          <w:rFonts w:ascii="Times New Roman" w:hAnsi="Times New Roman" w:cs="Times New Roman"/>
        </w:rPr>
        <w:t>SRM Institute of Science &amp; Technology, Tiruchirappalli</w:t>
      </w:r>
    </w:p>
    <w:p w14:paraId="1C3E3B0B" w14:textId="7DFAC4E0" w:rsidR="00DC1A83" w:rsidRDefault="00DC1A83" w:rsidP="00262B06">
      <w:pPr>
        <w:rPr>
          <w:rFonts w:ascii="Times New Roman" w:hAnsi="Times New Roman" w:cs="Times New Roman"/>
        </w:rPr>
      </w:pPr>
      <w:r w:rsidRPr="00DC1A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</w:t>
      </w:r>
      <w:r w:rsidRPr="00DC1A83">
        <w:rPr>
          <w:rFonts w:ascii="Times New Roman" w:hAnsi="Times New Roman" w:cs="Times New Roman"/>
        </w:rPr>
        <w:t>B.Tech. - Electronics &amp; Communication Engineering | CGPA: 8.96 / 10</w:t>
      </w:r>
      <w:r w:rsidR="00582C75">
        <w:rPr>
          <w:rFonts w:ascii="Times New Roman" w:hAnsi="Times New Roman" w:cs="Times New Roman"/>
        </w:rPr>
        <w:t xml:space="preserve"> |</w:t>
      </w:r>
      <w:r>
        <w:rPr>
          <w:rFonts w:ascii="Times New Roman" w:hAnsi="Times New Roman" w:cs="Times New Roman"/>
        </w:rPr>
        <w:t xml:space="preserve"> </w:t>
      </w:r>
      <w:r w:rsidRPr="00DC1A83">
        <w:rPr>
          <w:rFonts w:ascii="Times New Roman" w:hAnsi="Times New Roman" w:cs="Times New Roman"/>
        </w:rPr>
        <w:t>2021 - 2025</w:t>
      </w:r>
    </w:p>
    <w:p w14:paraId="3A51CA6E" w14:textId="77777777" w:rsidR="00DC1A83" w:rsidRDefault="00DC1A83" w:rsidP="00DC1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proofErr w:type="gramStart"/>
      <w:r w:rsidRPr="00DC1A83">
        <w:rPr>
          <w:rFonts w:ascii="Times New Roman" w:hAnsi="Times New Roman" w:cs="Times New Roman"/>
        </w:rPr>
        <w:t>St.Joseph</w:t>
      </w:r>
      <w:proofErr w:type="spellEnd"/>
      <w:proofErr w:type="gramEnd"/>
      <w:r w:rsidRPr="00DC1A83">
        <w:rPr>
          <w:rFonts w:ascii="Times New Roman" w:hAnsi="Times New Roman" w:cs="Times New Roman"/>
        </w:rPr>
        <w:t xml:space="preserve"> </w:t>
      </w:r>
      <w:proofErr w:type="spellStart"/>
      <w:r w:rsidRPr="00DC1A83">
        <w:rPr>
          <w:rFonts w:ascii="Times New Roman" w:hAnsi="Times New Roman" w:cs="Times New Roman"/>
        </w:rPr>
        <w:t>mat.hr.sec</w:t>
      </w:r>
      <w:proofErr w:type="spellEnd"/>
      <w:r w:rsidRPr="00DC1A83">
        <w:rPr>
          <w:rFonts w:ascii="Times New Roman" w:hAnsi="Times New Roman" w:cs="Times New Roman"/>
        </w:rPr>
        <w:t xml:space="preserve"> school, </w:t>
      </w:r>
      <w:proofErr w:type="spellStart"/>
      <w:r w:rsidRPr="00DC1A83">
        <w:rPr>
          <w:rFonts w:ascii="Times New Roman" w:hAnsi="Times New Roman" w:cs="Times New Roman"/>
        </w:rPr>
        <w:t>Perambalur</w:t>
      </w:r>
      <w:proofErr w:type="spellEnd"/>
      <w:r w:rsidRPr="00DC1A83">
        <w:rPr>
          <w:rFonts w:ascii="Times New Roman" w:hAnsi="Times New Roman" w:cs="Times New Roman"/>
        </w:rPr>
        <w:t xml:space="preserve"> </w:t>
      </w:r>
    </w:p>
    <w:p w14:paraId="3522FE1E" w14:textId="26E1E5B1" w:rsidR="00DC1A83" w:rsidRPr="00DC1A83" w:rsidRDefault="00DC1A83" w:rsidP="00DC1A83">
      <w:pPr>
        <w:pStyle w:val="ListParagraph"/>
        <w:ind w:left="720"/>
        <w:rPr>
          <w:rFonts w:ascii="Times New Roman" w:hAnsi="Times New Roman" w:cs="Times New Roman"/>
        </w:rPr>
      </w:pPr>
      <w:r w:rsidRPr="00DC1A83">
        <w:rPr>
          <w:rFonts w:ascii="Times New Roman" w:hAnsi="Times New Roman" w:cs="Times New Roman"/>
        </w:rPr>
        <w:t xml:space="preserve">12th | state board | Percentage: 87 / 100 </w:t>
      </w:r>
      <w:r>
        <w:rPr>
          <w:rFonts w:ascii="Times New Roman" w:hAnsi="Times New Roman" w:cs="Times New Roman"/>
        </w:rPr>
        <w:t xml:space="preserve">| </w:t>
      </w:r>
      <w:r w:rsidRPr="00DC1A83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21</w:t>
      </w:r>
    </w:p>
    <w:p w14:paraId="333534DA" w14:textId="77777777" w:rsidR="00DC1A83" w:rsidRDefault="00DC1A83" w:rsidP="00DC1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C1A83">
        <w:rPr>
          <w:rFonts w:ascii="Times New Roman" w:hAnsi="Times New Roman" w:cs="Times New Roman"/>
        </w:rPr>
        <w:t xml:space="preserve">Dhanalakshmi </w:t>
      </w:r>
      <w:proofErr w:type="spellStart"/>
      <w:r w:rsidRPr="00DC1A83">
        <w:rPr>
          <w:rFonts w:ascii="Times New Roman" w:hAnsi="Times New Roman" w:cs="Times New Roman"/>
        </w:rPr>
        <w:t>srinivasan</w:t>
      </w:r>
      <w:proofErr w:type="spellEnd"/>
      <w:r w:rsidRPr="00DC1A83">
        <w:rPr>
          <w:rFonts w:ascii="Times New Roman" w:hAnsi="Times New Roman" w:cs="Times New Roman"/>
        </w:rPr>
        <w:t xml:space="preserve"> </w:t>
      </w:r>
      <w:proofErr w:type="spellStart"/>
      <w:r w:rsidRPr="00DC1A83">
        <w:rPr>
          <w:rFonts w:ascii="Times New Roman" w:hAnsi="Times New Roman" w:cs="Times New Roman"/>
        </w:rPr>
        <w:t>mat.hr.sec</w:t>
      </w:r>
      <w:proofErr w:type="spellEnd"/>
      <w:r w:rsidRPr="00DC1A83">
        <w:rPr>
          <w:rFonts w:ascii="Times New Roman" w:hAnsi="Times New Roman" w:cs="Times New Roman"/>
        </w:rPr>
        <w:t xml:space="preserve"> school </w:t>
      </w:r>
    </w:p>
    <w:p w14:paraId="0F5F395E" w14:textId="73672DA6" w:rsidR="00DC1A83" w:rsidRDefault="00DC1A83" w:rsidP="00DC1A83">
      <w:pPr>
        <w:pStyle w:val="ListParagraph"/>
        <w:ind w:left="720"/>
        <w:rPr>
          <w:rFonts w:ascii="Times New Roman" w:hAnsi="Times New Roman" w:cs="Times New Roman"/>
        </w:rPr>
      </w:pPr>
      <w:r w:rsidRPr="00DC1A83">
        <w:rPr>
          <w:rFonts w:ascii="Times New Roman" w:hAnsi="Times New Roman" w:cs="Times New Roman"/>
        </w:rPr>
        <w:t>10th | State board | Percentage: 85 / 10</w:t>
      </w:r>
      <w:r>
        <w:rPr>
          <w:rFonts w:ascii="Times New Roman" w:hAnsi="Times New Roman" w:cs="Times New Roman"/>
        </w:rPr>
        <w:t>0 | 2019</w:t>
      </w:r>
    </w:p>
    <w:p w14:paraId="76B92994" w14:textId="584F3C94" w:rsidR="00582C75" w:rsidRPr="00582C75" w:rsidRDefault="002A555B" w:rsidP="00582C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FD990F" wp14:editId="72D3DC98">
                <wp:simplePos x="0" y="0"/>
                <wp:positionH relativeFrom="page">
                  <wp:align>right</wp:align>
                </wp:positionH>
                <wp:positionV relativeFrom="paragraph">
                  <wp:posOffset>68170</wp:posOffset>
                </wp:positionV>
                <wp:extent cx="7737563" cy="11574"/>
                <wp:effectExtent l="0" t="0" r="34925" b="26670"/>
                <wp:wrapNone/>
                <wp:docPr id="17791371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7563" cy="1157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ED539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8.05pt,5.35pt" to="1167.3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7712ADC8" w14:textId="77777777" w:rsidR="00582C75" w:rsidRPr="00582C75" w:rsidRDefault="00582C75" w:rsidP="00582C75">
      <w:pPr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 xml:space="preserve">INTERNSHIPS </w:t>
      </w:r>
    </w:p>
    <w:p w14:paraId="442A5C89" w14:textId="77777777" w:rsidR="00582C75" w:rsidRPr="00582C75" w:rsidRDefault="00582C75" w:rsidP="00582C75">
      <w:pPr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 xml:space="preserve"> ESOFT IT </w:t>
      </w:r>
      <w:proofErr w:type="gramStart"/>
      <w:r w:rsidRPr="00582C75">
        <w:rPr>
          <w:rFonts w:ascii="Times New Roman" w:hAnsi="Times New Roman" w:cs="Times New Roman"/>
        </w:rPr>
        <w:t>SOLUTIONS  |</w:t>
      </w:r>
      <w:proofErr w:type="gramEnd"/>
      <w:r w:rsidRPr="00582C75">
        <w:rPr>
          <w:rFonts w:ascii="Times New Roman" w:hAnsi="Times New Roman" w:cs="Times New Roman"/>
        </w:rPr>
        <w:t xml:space="preserve"> IT / Computers - Software </w:t>
      </w:r>
    </w:p>
    <w:p w14:paraId="5976EFBD" w14:textId="36F717A9" w:rsidR="00582C75" w:rsidRDefault="00582C75" w:rsidP="00582C75">
      <w:pPr>
        <w:pStyle w:val="ListParagraph"/>
        <w:ind w:left="720"/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>Intern Student</w:t>
      </w:r>
      <w:r>
        <w:rPr>
          <w:rFonts w:ascii="Times New Roman" w:hAnsi="Times New Roman" w:cs="Times New Roman"/>
        </w:rPr>
        <w:t xml:space="preserve"> | </w:t>
      </w:r>
      <w:r w:rsidRPr="00582C75">
        <w:rPr>
          <w:rFonts w:ascii="Times New Roman" w:hAnsi="Times New Roman" w:cs="Times New Roman"/>
        </w:rPr>
        <w:t>Developed and maintained dynamic and responsive websites using HTML, CSS, JavaScript, and modern frameworks such as React and Angular.</w:t>
      </w:r>
    </w:p>
    <w:p w14:paraId="33C55483" w14:textId="4FCBBA65" w:rsidR="00582C75" w:rsidRPr="00582C75" w:rsidRDefault="00582C75" w:rsidP="00582C75">
      <w:pPr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>Bharat Sanchar Nigam Limited (</w:t>
      </w:r>
      <w:proofErr w:type="gramStart"/>
      <w:r w:rsidRPr="00582C75">
        <w:rPr>
          <w:rFonts w:ascii="Times New Roman" w:hAnsi="Times New Roman" w:cs="Times New Roman"/>
        </w:rPr>
        <w:t>BSNL)  |</w:t>
      </w:r>
      <w:proofErr w:type="gramEnd"/>
      <w:r w:rsidRPr="00582C75">
        <w:rPr>
          <w:rFonts w:ascii="Times New Roman" w:hAnsi="Times New Roman" w:cs="Times New Roman"/>
        </w:rPr>
        <w:t xml:space="preserve"> Core Engineering </w:t>
      </w:r>
    </w:p>
    <w:p w14:paraId="39C0AF6E" w14:textId="40537E6B" w:rsidR="00582C75" w:rsidRDefault="00582C75" w:rsidP="00582C75">
      <w:pPr>
        <w:pStyle w:val="ListParagraph"/>
        <w:ind w:left="720"/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 xml:space="preserve">Intern Student </w:t>
      </w:r>
      <w:r>
        <w:rPr>
          <w:rFonts w:ascii="Times New Roman" w:hAnsi="Times New Roman" w:cs="Times New Roman"/>
        </w:rPr>
        <w:t xml:space="preserve">| </w:t>
      </w:r>
      <w:r w:rsidRPr="00582C75">
        <w:rPr>
          <w:rFonts w:ascii="Times New Roman" w:hAnsi="Times New Roman" w:cs="Times New Roman"/>
        </w:rPr>
        <w:t>Gained hands-on experience in telecommunications networks, including GSM, CDMA, LTE, and broadband technologies.</w:t>
      </w:r>
    </w:p>
    <w:p w14:paraId="6BF056B6" w14:textId="193FA599" w:rsidR="00582C75" w:rsidRPr="00582C75" w:rsidRDefault="00582C75" w:rsidP="00582C75">
      <w:pPr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 xml:space="preserve">YHILLS EDU. TECH.  | IT / Computers - Software </w:t>
      </w:r>
    </w:p>
    <w:p w14:paraId="2E98C516" w14:textId="51CB0A4F" w:rsidR="00582C75" w:rsidRDefault="00582C75" w:rsidP="00582C75">
      <w:pPr>
        <w:pStyle w:val="ListParagraph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582C75">
        <w:rPr>
          <w:rFonts w:ascii="Times New Roman" w:hAnsi="Times New Roman" w:cs="Times New Roman"/>
        </w:rPr>
        <w:t>ntern Student</w:t>
      </w:r>
      <w:r>
        <w:rPr>
          <w:rFonts w:ascii="Times New Roman" w:hAnsi="Times New Roman" w:cs="Times New Roman"/>
        </w:rPr>
        <w:t xml:space="preserve"> | </w:t>
      </w:r>
      <w:r w:rsidRPr="00582C75">
        <w:rPr>
          <w:rFonts w:ascii="Times New Roman" w:hAnsi="Times New Roman" w:cs="Times New Roman"/>
        </w:rPr>
        <w:t>Analyzed business data to identify trends, patterns, and insights, aiding in strategic decision-making and process improvements</w:t>
      </w:r>
    </w:p>
    <w:p w14:paraId="0716D615" w14:textId="75575BFA" w:rsidR="00582C75" w:rsidRDefault="002A555B" w:rsidP="00582C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85C0EA" wp14:editId="33707983">
                <wp:simplePos x="0" y="0"/>
                <wp:positionH relativeFrom="page">
                  <wp:align>right</wp:align>
                </wp:positionH>
                <wp:positionV relativeFrom="paragraph">
                  <wp:posOffset>79745</wp:posOffset>
                </wp:positionV>
                <wp:extent cx="7737563" cy="11574"/>
                <wp:effectExtent l="0" t="0" r="34925" b="26670"/>
                <wp:wrapNone/>
                <wp:docPr id="57230779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7563" cy="1157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C7C28" id="Straight Connector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8.05pt,6.3pt" to="1167.3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17CFAA47" w14:textId="11E486DF" w:rsidR="00582C75" w:rsidRPr="00582C75" w:rsidRDefault="00582C75" w:rsidP="00582C75">
      <w:pPr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 xml:space="preserve">PROJECTS </w:t>
      </w:r>
    </w:p>
    <w:p w14:paraId="0E97D28B" w14:textId="77777777" w:rsidR="00B54F2B" w:rsidRPr="00B54F2B" w:rsidRDefault="00582C75" w:rsidP="00B54F2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54F2B">
        <w:rPr>
          <w:rFonts w:ascii="Times New Roman" w:hAnsi="Times New Roman" w:cs="Times New Roman"/>
        </w:rPr>
        <w:t>Distance measurement detection</w:t>
      </w:r>
    </w:p>
    <w:p w14:paraId="28889C10" w14:textId="77777777" w:rsidR="00B54F2B" w:rsidRDefault="00582C75" w:rsidP="00582C75">
      <w:pPr>
        <w:pStyle w:val="ListParagraph"/>
        <w:ind w:left="720"/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 xml:space="preserve"> Mentor: </w:t>
      </w:r>
      <w:proofErr w:type="spellStart"/>
      <w:proofErr w:type="gramStart"/>
      <w:r w:rsidRPr="00582C75">
        <w:rPr>
          <w:rFonts w:ascii="Times New Roman" w:hAnsi="Times New Roman" w:cs="Times New Roman"/>
        </w:rPr>
        <w:t>Dr.Anandpusparaj</w:t>
      </w:r>
      <w:proofErr w:type="spellEnd"/>
      <w:proofErr w:type="gramEnd"/>
      <w:r w:rsidRPr="00582C75">
        <w:rPr>
          <w:rFonts w:ascii="Times New Roman" w:hAnsi="Times New Roman" w:cs="Times New Roman"/>
        </w:rPr>
        <w:t xml:space="preserve"> | Team Size: 2 </w:t>
      </w:r>
    </w:p>
    <w:p w14:paraId="5F99B249" w14:textId="77777777" w:rsidR="00B54F2B" w:rsidRDefault="00582C75" w:rsidP="00582C75">
      <w:pPr>
        <w:pStyle w:val="ListParagraph"/>
        <w:ind w:left="720"/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 xml:space="preserve">Detection of measurements of objects. It is used to find length and breadth of an object without any physical contact. </w:t>
      </w:r>
    </w:p>
    <w:p w14:paraId="721DA68C" w14:textId="77777777" w:rsidR="00B54F2B" w:rsidRDefault="00582C75" w:rsidP="00B54F2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>Smart pollution detection</w:t>
      </w:r>
    </w:p>
    <w:p w14:paraId="43F148EE" w14:textId="517E3755" w:rsidR="00B54F2B" w:rsidRDefault="00582C75" w:rsidP="00582C75">
      <w:pPr>
        <w:pStyle w:val="ListParagraph"/>
        <w:ind w:left="720"/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 xml:space="preserve"> Mentor: </w:t>
      </w:r>
      <w:proofErr w:type="spellStart"/>
      <w:proofErr w:type="gramStart"/>
      <w:r w:rsidRPr="00582C75">
        <w:rPr>
          <w:rFonts w:ascii="Times New Roman" w:hAnsi="Times New Roman" w:cs="Times New Roman"/>
        </w:rPr>
        <w:t>Dr.Anandpusparaj</w:t>
      </w:r>
      <w:proofErr w:type="spellEnd"/>
      <w:proofErr w:type="gramEnd"/>
      <w:r w:rsidRPr="00582C75">
        <w:rPr>
          <w:rFonts w:ascii="Times New Roman" w:hAnsi="Times New Roman" w:cs="Times New Roman"/>
        </w:rPr>
        <w:t xml:space="preserve"> Detection of air and water Pollution using smartwatch</w:t>
      </w:r>
    </w:p>
    <w:p w14:paraId="545FCBF2" w14:textId="77777777" w:rsidR="00B54F2B" w:rsidRDefault="00582C75" w:rsidP="00B54F2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>ROCK VS MINE PREDICTION</w:t>
      </w:r>
    </w:p>
    <w:p w14:paraId="21887659" w14:textId="3C314F9F" w:rsidR="00582C75" w:rsidRDefault="00582C75" w:rsidP="00582C75">
      <w:pPr>
        <w:pStyle w:val="ListParagraph"/>
        <w:ind w:left="720"/>
        <w:jc w:val="both"/>
        <w:rPr>
          <w:rFonts w:ascii="Times New Roman" w:hAnsi="Times New Roman" w:cs="Times New Roman"/>
        </w:rPr>
      </w:pPr>
      <w:r w:rsidRPr="00582C75">
        <w:rPr>
          <w:rFonts w:ascii="Times New Roman" w:hAnsi="Times New Roman" w:cs="Times New Roman"/>
        </w:rPr>
        <w:t xml:space="preserve"> This project focuses on predicting whether an underwater object is a rock or a mine using machine learning techniques</w:t>
      </w:r>
    </w:p>
    <w:p w14:paraId="5926662F" w14:textId="4603692D" w:rsidR="009F2D97" w:rsidRDefault="002B3616" w:rsidP="002B361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NEXT-GEN</w:t>
      </w:r>
      <w:r w:rsidR="007C1838">
        <w:rPr>
          <w:rFonts w:ascii="Times New Roman" w:hAnsi="Times New Roman" w:cs="Times New Roman"/>
        </w:rPr>
        <w:t xml:space="preserve"> FARMING</w:t>
      </w:r>
    </w:p>
    <w:p w14:paraId="034C0B7D" w14:textId="5C756BC0" w:rsidR="00A4344F" w:rsidRPr="00A4344F" w:rsidRDefault="007443B7" w:rsidP="00A4344F">
      <w:pPr>
        <w:pStyle w:val="ListParagraph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an intelligent and accurate</w:t>
      </w:r>
      <w:r w:rsidR="00E209A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crop </w:t>
      </w:r>
      <w:proofErr w:type="gramStart"/>
      <w:r>
        <w:rPr>
          <w:rFonts w:ascii="Times New Roman" w:hAnsi="Times New Roman" w:cs="Times New Roman"/>
        </w:rPr>
        <w:t xml:space="preserve">yield </w:t>
      </w:r>
      <w:r w:rsidR="00E209A6">
        <w:rPr>
          <w:rFonts w:ascii="Times New Roman" w:hAnsi="Times New Roman" w:cs="Times New Roman"/>
        </w:rPr>
        <w:t xml:space="preserve"> prediction</w:t>
      </w:r>
      <w:proofErr w:type="gramEnd"/>
      <w:r w:rsidR="00E209A6">
        <w:rPr>
          <w:rFonts w:ascii="Times New Roman" w:hAnsi="Times New Roman" w:cs="Times New Roman"/>
        </w:rPr>
        <w:t xml:space="preserve"> model using Machine learning and deep learning</w:t>
      </w:r>
      <w:r w:rsidR="00A4344F">
        <w:rPr>
          <w:rFonts w:ascii="Times New Roman" w:hAnsi="Times New Roman" w:cs="Times New Roman"/>
        </w:rPr>
        <w:t xml:space="preserve"> </w:t>
      </w:r>
    </w:p>
    <w:p w14:paraId="0C654962" w14:textId="4AC85FA0" w:rsidR="00C628A4" w:rsidRDefault="002A555B" w:rsidP="00C628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AB21D7" wp14:editId="42EE3F37">
                <wp:simplePos x="0" y="0"/>
                <wp:positionH relativeFrom="page">
                  <wp:align>right</wp:align>
                </wp:positionH>
                <wp:positionV relativeFrom="paragraph">
                  <wp:posOffset>91963</wp:posOffset>
                </wp:positionV>
                <wp:extent cx="7737563" cy="11574"/>
                <wp:effectExtent l="0" t="0" r="34925" b="26670"/>
                <wp:wrapNone/>
                <wp:docPr id="204150292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7563" cy="1157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786E5D" id="Straight Connector 6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8.05pt,7.25pt" to="1167.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1298749C" w14:textId="4DA34A46" w:rsidR="00C628A4" w:rsidRPr="00C628A4" w:rsidRDefault="00C628A4" w:rsidP="00C628A4">
      <w:pPr>
        <w:jc w:val="both"/>
        <w:rPr>
          <w:rFonts w:ascii="Times New Roman" w:hAnsi="Times New Roman" w:cs="Times New Roman"/>
        </w:rPr>
      </w:pPr>
      <w:r w:rsidRPr="00C628A4">
        <w:rPr>
          <w:rFonts w:ascii="Times New Roman" w:hAnsi="Times New Roman" w:cs="Times New Roman"/>
        </w:rPr>
        <w:t xml:space="preserve">CO-CURRICULAR ACTIVITIES </w:t>
      </w:r>
    </w:p>
    <w:p w14:paraId="1F5DA6FF" w14:textId="5BB25E29" w:rsidR="00926813" w:rsidRPr="00926813" w:rsidRDefault="00C628A4" w:rsidP="0092681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628A4">
        <w:rPr>
          <w:rFonts w:ascii="Times New Roman" w:hAnsi="Times New Roman" w:cs="Times New Roman"/>
        </w:rPr>
        <w:t>Presented a paper on the title of "Airbag System for Two-Wheelers."</w:t>
      </w:r>
    </w:p>
    <w:p w14:paraId="3B00A5F2" w14:textId="2E3B637A" w:rsidR="00926813" w:rsidRDefault="00C628A4" w:rsidP="0092681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628A4">
        <w:rPr>
          <w:rFonts w:ascii="Times New Roman" w:hAnsi="Times New Roman" w:cs="Times New Roman"/>
        </w:rPr>
        <w:t xml:space="preserve">Presented a paper on the title of “6G wireless communication networks </w:t>
      </w:r>
      <w:proofErr w:type="gramStart"/>
      <w:r w:rsidRPr="00C628A4">
        <w:rPr>
          <w:rFonts w:ascii="Times New Roman" w:hAnsi="Times New Roman" w:cs="Times New Roman"/>
        </w:rPr>
        <w:t>“ and</w:t>
      </w:r>
      <w:proofErr w:type="gramEnd"/>
      <w:r w:rsidRPr="00C628A4">
        <w:rPr>
          <w:rFonts w:ascii="Times New Roman" w:hAnsi="Times New Roman" w:cs="Times New Roman"/>
        </w:rPr>
        <w:t xml:space="preserve"> won third price held at Sri Ramakrishnan college of engineering. </w:t>
      </w:r>
    </w:p>
    <w:p w14:paraId="2DB33E85" w14:textId="390231FA" w:rsidR="00926813" w:rsidRDefault="00C628A4" w:rsidP="0092681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628A4">
        <w:rPr>
          <w:rFonts w:ascii="Times New Roman" w:hAnsi="Times New Roman" w:cs="Times New Roman"/>
        </w:rPr>
        <w:t>Hands on workshop on IOT (2022).</w:t>
      </w:r>
    </w:p>
    <w:p w14:paraId="31D6BC1F" w14:textId="5D54A874" w:rsidR="00926813" w:rsidRDefault="00926813" w:rsidP="00926813">
      <w:pPr>
        <w:jc w:val="both"/>
        <w:rPr>
          <w:rFonts w:ascii="Times New Roman" w:hAnsi="Times New Roman" w:cs="Times New Roman"/>
        </w:rPr>
      </w:pPr>
    </w:p>
    <w:p w14:paraId="446B1442" w14:textId="298BF44F" w:rsidR="00A4344F" w:rsidRDefault="00C628A4" w:rsidP="00926813">
      <w:pPr>
        <w:jc w:val="both"/>
        <w:rPr>
          <w:rFonts w:ascii="Times New Roman" w:hAnsi="Times New Roman" w:cs="Times New Roman"/>
        </w:rPr>
      </w:pPr>
      <w:r w:rsidRPr="00926813">
        <w:rPr>
          <w:rFonts w:ascii="Times New Roman" w:hAnsi="Times New Roman" w:cs="Times New Roman"/>
        </w:rPr>
        <w:t xml:space="preserve"> </w:t>
      </w:r>
    </w:p>
    <w:p w14:paraId="06E0033F" w14:textId="13CF5930" w:rsidR="00A4344F" w:rsidRDefault="00A4344F" w:rsidP="0092681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F0AE47" wp14:editId="712EC977">
                <wp:simplePos x="0" y="0"/>
                <wp:positionH relativeFrom="page">
                  <wp:posOffset>46299</wp:posOffset>
                </wp:positionH>
                <wp:positionV relativeFrom="paragraph">
                  <wp:posOffset>47722</wp:posOffset>
                </wp:positionV>
                <wp:extent cx="7737563" cy="11574"/>
                <wp:effectExtent l="0" t="0" r="34925" b="26670"/>
                <wp:wrapNone/>
                <wp:docPr id="879579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7563" cy="1157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169DA" id="Straight Connector 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.65pt,3.75pt" to="612.9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73E5A191" w14:textId="5AF512D3" w:rsidR="00926813" w:rsidRDefault="00C628A4" w:rsidP="00926813">
      <w:pPr>
        <w:jc w:val="both"/>
        <w:rPr>
          <w:rFonts w:ascii="Times New Roman" w:hAnsi="Times New Roman" w:cs="Times New Roman"/>
        </w:rPr>
      </w:pPr>
      <w:r w:rsidRPr="00926813">
        <w:rPr>
          <w:rFonts w:ascii="Times New Roman" w:hAnsi="Times New Roman" w:cs="Times New Roman"/>
        </w:rPr>
        <w:lastRenderedPageBreak/>
        <w:t xml:space="preserve">EXTRA CURRICULAR ACTIVITIES </w:t>
      </w:r>
    </w:p>
    <w:p w14:paraId="13858A8E" w14:textId="5B366AFF" w:rsidR="00A4344F" w:rsidRPr="00A4344F" w:rsidRDefault="00C628A4" w:rsidP="00A4344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4344F">
        <w:rPr>
          <w:rFonts w:ascii="Times New Roman" w:hAnsi="Times New Roman" w:cs="Times New Roman"/>
        </w:rPr>
        <w:t>Baking</w:t>
      </w:r>
    </w:p>
    <w:p w14:paraId="6C990E87" w14:textId="0C67981E" w:rsidR="00C628A4" w:rsidRPr="00A4344F" w:rsidRDefault="00A4344F" w:rsidP="00A4344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DD4B01" wp14:editId="4B65A184">
                <wp:simplePos x="0" y="0"/>
                <wp:positionH relativeFrom="page">
                  <wp:posOffset>18294</wp:posOffset>
                </wp:positionH>
                <wp:positionV relativeFrom="paragraph">
                  <wp:posOffset>578099</wp:posOffset>
                </wp:positionV>
                <wp:extent cx="7737563" cy="11574"/>
                <wp:effectExtent l="0" t="0" r="34925" b="26670"/>
                <wp:wrapNone/>
                <wp:docPr id="147840885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7563" cy="1157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F2947" id="Straight Connector 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45pt,45.5pt" to="610.7pt,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" strokecolor="windowText" strokeweight=".5pt">
                <v:stroke joinstyle="miter"/>
                <w10:wrap anchorx="page"/>
              </v:line>
            </w:pict>
          </mc:Fallback>
        </mc:AlternateContent>
      </w:r>
      <w:r w:rsidR="00C628A4" w:rsidRPr="00A4344F">
        <w:rPr>
          <w:rFonts w:ascii="Times New Roman" w:hAnsi="Times New Roman" w:cs="Times New Roman"/>
        </w:rPr>
        <w:t>President at the Bharath Bhasha Club</w:t>
      </w:r>
    </w:p>
    <w:sectPr w:rsidR="00C628A4" w:rsidRPr="00A4344F" w:rsidSect="009C1AE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51580" w14:textId="77777777" w:rsidR="00E74FD2" w:rsidRDefault="00E74FD2" w:rsidP="00BA3E51">
      <w:r>
        <w:separator/>
      </w:r>
    </w:p>
  </w:endnote>
  <w:endnote w:type="continuationSeparator" w:id="0">
    <w:p w14:paraId="6ED3F071" w14:textId="77777777" w:rsidR="00E74FD2" w:rsidRDefault="00E74FD2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64F93" w14:textId="77777777" w:rsidR="0014190D" w:rsidRDefault="00141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89FD4" w14:textId="77777777" w:rsidR="0014190D" w:rsidRDefault="00141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93B70" w14:textId="77777777" w:rsidR="0014190D" w:rsidRDefault="0014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24DC0" w14:textId="77777777" w:rsidR="00E74FD2" w:rsidRDefault="00E74FD2" w:rsidP="00BA3E51">
      <w:r>
        <w:separator/>
      </w:r>
    </w:p>
  </w:footnote>
  <w:footnote w:type="continuationSeparator" w:id="0">
    <w:p w14:paraId="3B9EA77B" w14:textId="77777777" w:rsidR="00E74FD2" w:rsidRDefault="00E74FD2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D8DB1" w14:textId="77777777" w:rsidR="0014190D" w:rsidRDefault="00141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2D1F6" w14:textId="77777777" w:rsidR="0014190D" w:rsidRDefault="00141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36D0C" w14:textId="77777777" w:rsidR="0014190D" w:rsidRDefault="0014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842E4"/>
    <w:multiLevelType w:val="hybridMultilevel"/>
    <w:tmpl w:val="800CC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3F211A"/>
    <w:multiLevelType w:val="hybridMultilevel"/>
    <w:tmpl w:val="59128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A4EB2"/>
    <w:multiLevelType w:val="hybridMultilevel"/>
    <w:tmpl w:val="AA981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997"/>
    <w:multiLevelType w:val="hybridMultilevel"/>
    <w:tmpl w:val="8FFE9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80AB3"/>
    <w:multiLevelType w:val="hybridMultilevel"/>
    <w:tmpl w:val="D896B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00358"/>
    <w:multiLevelType w:val="hybridMultilevel"/>
    <w:tmpl w:val="66E268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5E69BA"/>
    <w:multiLevelType w:val="hybridMultilevel"/>
    <w:tmpl w:val="9D8EC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4D2CEA"/>
    <w:multiLevelType w:val="hybridMultilevel"/>
    <w:tmpl w:val="D17AE04A"/>
    <w:lvl w:ilvl="0" w:tplc="3BAEED22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2210776">
    <w:abstractNumId w:val="10"/>
  </w:num>
  <w:num w:numId="2" w16cid:durableId="1347056077">
    <w:abstractNumId w:val="8"/>
  </w:num>
  <w:num w:numId="3" w16cid:durableId="1427580610">
    <w:abstractNumId w:val="11"/>
  </w:num>
  <w:num w:numId="4" w16cid:durableId="1627155122">
    <w:abstractNumId w:val="1"/>
  </w:num>
  <w:num w:numId="5" w16cid:durableId="1119883638">
    <w:abstractNumId w:val="12"/>
  </w:num>
  <w:num w:numId="6" w16cid:durableId="838350752">
    <w:abstractNumId w:val="3"/>
  </w:num>
  <w:num w:numId="7" w16cid:durableId="1315525798">
    <w:abstractNumId w:val="9"/>
  </w:num>
  <w:num w:numId="8" w16cid:durableId="1083910347">
    <w:abstractNumId w:val="6"/>
  </w:num>
  <w:num w:numId="9" w16cid:durableId="828519554">
    <w:abstractNumId w:val="0"/>
  </w:num>
  <w:num w:numId="10" w16cid:durableId="954215944">
    <w:abstractNumId w:val="5"/>
  </w:num>
  <w:num w:numId="11" w16cid:durableId="1500343537">
    <w:abstractNumId w:val="4"/>
  </w:num>
  <w:num w:numId="12" w16cid:durableId="1222867207">
    <w:abstractNumId w:val="7"/>
  </w:num>
  <w:num w:numId="13" w16cid:durableId="1028920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8B"/>
    <w:rsid w:val="00021DEC"/>
    <w:rsid w:val="00041F8A"/>
    <w:rsid w:val="00045F2E"/>
    <w:rsid w:val="00047BB0"/>
    <w:rsid w:val="00055BBC"/>
    <w:rsid w:val="00072B26"/>
    <w:rsid w:val="00073BF3"/>
    <w:rsid w:val="00076FCB"/>
    <w:rsid w:val="00077FEB"/>
    <w:rsid w:val="00081B51"/>
    <w:rsid w:val="000A6E00"/>
    <w:rsid w:val="000B224D"/>
    <w:rsid w:val="000C7293"/>
    <w:rsid w:val="000D3891"/>
    <w:rsid w:val="000F3FE2"/>
    <w:rsid w:val="00113913"/>
    <w:rsid w:val="001235F6"/>
    <w:rsid w:val="001312D5"/>
    <w:rsid w:val="00140582"/>
    <w:rsid w:val="0014190D"/>
    <w:rsid w:val="00144334"/>
    <w:rsid w:val="00145043"/>
    <w:rsid w:val="00157DB0"/>
    <w:rsid w:val="00166F4D"/>
    <w:rsid w:val="00170C76"/>
    <w:rsid w:val="00173B36"/>
    <w:rsid w:val="00177BCB"/>
    <w:rsid w:val="001A5160"/>
    <w:rsid w:val="001B0DE8"/>
    <w:rsid w:val="001C6CEA"/>
    <w:rsid w:val="001E1276"/>
    <w:rsid w:val="001E5794"/>
    <w:rsid w:val="001F6D5E"/>
    <w:rsid w:val="00210D3C"/>
    <w:rsid w:val="00217454"/>
    <w:rsid w:val="002204CE"/>
    <w:rsid w:val="002251C8"/>
    <w:rsid w:val="002333BC"/>
    <w:rsid w:val="0023600D"/>
    <w:rsid w:val="00241482"/>
    <w:rsid w:val="00246F0F"/>
    <w:rsid w:val="00247A85"/>
    <w:rsid w:val="0025208B"/>
    <w:rsid w:val="00261E7B"/>
    <w:rsid w:val="00262B06"/>
    <w:rsid w:val="002851B6"/>
    <w:rsid w:val="00293BB8"/>
    <w:rsid w:val="002954B8"/>
    <w:rsid w:val="002A4A92"/>
    <w:rsid w:val="002A555B"/>
    <w:rsid w:val="002A6A5C"/>
    <w:rsid w:val="002B0852"/>
    <w:rsid w:val="002B3616"/>
    <w:rsid w:val="002C0662"/>
    <w:rsid w:val="002D131D"/>
    <w:rsid w:val="002D5478"/>
    <w:rsid w:val="002E013D"/>
    <w:rsid w:val="00301F7F"/>
    <w:rsid w:val="00302AC1"/>
    <w:rsid w:val="00320ECB"/>
    <w:rsid w:val="003256CF"/>
    <w:rsid w:val="003416F8"/>
    <w:rsid w:val="003443BA"/>
    <w:rsid w:val="00344FC0"/>
    <w:rsid w:val="00361138"/>
    <w:rsid w:val="0036697C"/>
    <w:rsid w:val="00377A0D"/>
    <w:rsid w:val="00382737"/>
    <w:rsid w:val="00387FF0"/>
    <w:rsid w:val="003C7242"/>
    <w:rsid w:val="003C78AD"/>
    <w:rsid w:val="003E02DA"/>
    <w:rsid w:val="003E1692"/>
    <w:rsid w:val="003E7783"/>
    <w:rsid w:val="003F1663"/>
    <w:rsid w:val="003F4931"/>
    <w:rsid w:val="00403DE0"/>
    <w:rsid w:val="00404184"/>
    <w:rsid w:val="00430D9E"/>
    <w:rsid w:val="00436821"/>
    <w:rsid w:val="00442A0E"/>
    <w:rsid w:val="00443C70"/>
    <w:rsid w:val="004675A1"/>
    <w:rsid w:val="00471EA5"/>
    <w:rsid w:val="00472FA9"/>
    <w:rsid w:val="00476E16"/>
    <w:rsid w:val="00487798"/>
    <w:rsid w:val="00490100"/>
    <w:rsid w:val="004936A6"/>
    <w:rsid w:val="00495E97"/>
    <w:rsid w:val="004A4C74"/>
    <w:rsid w:val="004B2476"/>
    <w:rsid w:val="004B3154"/>
    <w:rsid w:val="004C6191"/>
    <w:rsid w:val="004D43AE"/>
    <w:rsid w:val="004D4E80"/>
    <w:rsid w:val="004E5226"/>
    <w:rsid w:val="004E6AB2"/>
    <w:rsid w:val="004E70E8"/>
    <w:rsid w:val="00520C5D"/>
    <w:rsid w:val="005219EA"/>
    <w:rsid w:val="00535F87"/>
    <w:rsid w:val="005566E7"/>
    <w:rsid w:val="00560C7D"/>
    <w:rsid w:val="00564622"/>
    <w:rsid w:val="00577416"/>
    <w:rsid w:val="00582C75"/>
    <w:rsid w:val="00594E94"/>
    <w:rsid w:val="005A09D5"/>
    <w:rsid w:val="005A3E0B"/>
    <w:rsid w:val="005B3227"/>
    <w:rsid w:val="005D57E5"/>
    <w:rsid w:val="005E26D3"/>
    <w:rsid w:val="005E6EA4"/>
    <w:rsid w:val="005E77B1"/>
    <w:rsid w:val="006175E6"/>
    <w:rsid w:val="00645019"/>
    <w:rsid w:val="0067056E"/>
    <w:rsid w:val="0068094B"/>
    <w:rsid w:val="00686284"/>
    <w:rsid w:val="00694BF1"/>
    <w:rsid w:val="006959E4"/>
    <w:rsid w:val="006A4963"/>
    <w:rsid w:val="006F4118"/>
    <w:rsid w:val="006F767C"/>
    <w:rsid w:val="00716542"/>
    <w:rsid w:val="007337AD"/>
    <w:rsid w:val="0073402D"/>
    <w:rsid w:val="007443B7"/>
    <w:rsid w:val="00755988"/>
    <w:rsid w:val="00780ADA"/>
    <w:rsid w:val="007848D5"/>
    <w:rsid w:val="00792D43"/>
    <w:rsid w:val="00794345"/>
    <w:rsid w:val="007A70C9"/>
    <w:rsid w:val="007B0E3E"/>
    <w:rsid w:val="007B30FE"/>
    <w:rsid w:val="007B7A61"/>
    <w:rsid w:val="007C1838"/>
    <w:rsid w:val="007D6C88"/>
    <w:rsid w:val="007E1FA8"/>
    <w:rsid w:val="007E27E4"/>
    <w:rsid w:val="007E6083"/>
    <w:rsid w:val="007F18EF"/>
    <w:rsid w:val="007F2531"/>
    <w:rsid w:val="00812951"/>
    <w:rsid w:val="00820B7B"/>
    <w:rsid w:val="00832245"/>
    <w:rsid w:val="0083727B"/>
    <w:rsid w:val="00855181"/>
    <w:rsid w:val="00882F23"/>
    <w:rsid w:val="0089047A"/>
    <w:rsid w:val="00892BB6"/>
    <w:rsid w:val="00894CAF"/>
    <w:rsid w:val="008952FE"/>
    <w:rsid w:val="008A1020"/>
    <w:rsid w:val="008A1250"/>
    <w:rsid w:val="008A1FCF"/>
    <w:rsid w:val="008B1112"/>
    <w:rsid w:val="008C02D5"/>
    <w:rsid w:val="008C78F5"/>
    <w:rsid w:val="009129A2"/>
    <w:rsid w:val="00914419"/>
    <w:rsid w:val="00923D8B"/>
    <w:rsid w:val="0092668D"/>
    <w:rsid w:val="00926813"/>
    <w:rsid w:val="00962E61"/>
    <w:rsid w:val="0098447D"/>
    <w:rsid w:val="00984A59"/>
    <w:rsid w:val="00986331"/>
    <w:rsid w:val="009A5741"/>
    <w:rsid w:val="009A6667"/>
    <w:rsid w:val="009A7066"/>
    <w:rsid w:val="009A707B"/>
    <w:rsid w:val="009B2B04"/>
    <w:rsid w:val="009C1AE9"/>
    <w:rsid w:val="009C7105"/>
    <w:rsid w:val="009E51C9"/>
    <w:rsid w:val="009F2D97"/>
    <w:rsid w:val="00A122BB"/>
    <w:rsid w:val="00A31726"/>
    <w:rsid w:val="00A3247D"/>
    <w:rsid w:val="00A37F9E"/>
    <w:rsid w:val="00A4344F"/>
    <w:rsid w:val="00A66A59"/>
    <w:rsid w:val="00A83E7B"/>
    <w:rsid w:val="00A8656F"/>
    <w:rsid w:val="00AB7FE5"/>
    <w:rsid w:val="00AC03E2"/>
    <w:rsid w:val="00AC1E5A"/>
    <w:rsid w:val="00AF3B03"/>
    <w:rsid w:val="00B014F8"/>
    <w:rsid w:val="00B11C8A"/>
    <w:rsid w:val="00B14E21"/>
    <w:rsid w:val="00B4146A"/>
    <w:rsid w:val="00B431B6"/>
    <w:rsid w:val="00B54AD3"/>
    <w:rsid w:val="00B54F2B"/>
    <w:rsid w:val="00B62B99"/>
    <w:rsid w:val="00B643D0"/>
    <w:rsid w:val="00B66E91"/>
    <w:rsid w:val="00B71E93"/>
    <w:rsid w:val="00B82CA9"/>
    <w:rsid w:val="00B87E22"/>
    <w:rsid w:val="00B9350F"/>
    <w:rsid w:val="00BA3E51"/>
    <w:rsid w:val="00BA55AA"/>
    <w:rsid w:val="00BB1021"/>
    <w:rsid w:val="00BB3142"/>
    <w:rsid w:val="00BB7A6A"/>
    <w:rsid w:val="00BD6049"/>
    <w:rsid w:val="00C0615B"/>
    <w:rsid w:val="00C155FC"/>
    <w:rsid w:val="00C4572B"/>
    <w:rsid w:val="00C532FC"/>
    <w:rsid w:val="00C628A4"/>
    <w:rsid w:val="00C74B06"/>
    <w:rsid w:val="00C75D84"/>
    <w:rsid w:val="00C857CB"/>
    <w:rsid w:val="00C969C5"/>
    <w:rsid w:val="00CA2FF2"/>
    <w:rsid w:val="00CA5CD9"/>
    <w:rsid w:val="00CC25BF"/>
    <w:rsid w:val="00CC4779"/>
    <w:rsid w:val="00CC5ED4"/>
    <w:rsid w:val="00D04093"/>
    <w:rsid w:val="00D06410"/>
    <w:rsid w:val="00D0794D"/>
    <w:rsid w:val="00D140DF"/>
    <w:rsid w:val="00D141FE"/>
    <w:rsid w:val="00D170A9"/>
    <w:rsid w:val="00D4222D"/>
    <w:rsid w:val="00D666BB"/>
    <w:rsid w:val="00D720DF"/>
    <w:rsid w:val="00D92ED4"/>
    <w:rsid w:val="00D94ABF"/>
    <w:rsid w:val="00DC1A83"/>
    <w:rsid w:val="00E07B9E"/>
    <w:rsid w:val="00E20245"/>
    <w:rsid w:val="00E209A6"/>
    <w:rsid w:val="00E216D4"/>
    <w:rsid w:val="00E32A75"/>
    <w:rsid w:val="00E41AB4"/>
    <w:rsid w:val="00E41CE0"/>
    <w:rsid w:val="00E4379F"/>
    <w:rsid w:val="00E65596"/>
    <w:rsid w:val="00E67A2D"/>
    <w:rsid w:val="00E72A6A"/>
    <w:rsid w:val="00E74FD2"/>
    <w:rsid w:val="00E93829"/>
    <w:rsid w:val="00EA0042"/>
    <w:rsid w:val="00EB1D1B"/>
    <w:rsid w:val="00EB517A"/>
    <w:rsid w:val="00F36875"/>
    <w:rsid w:val="00F41A04"/>
    <w:rsid w:val="00F51E3E"/>
    <w:rsid w:val="00F53B71"/>
    <w:rsid w:val="00F5786D"/>
    <w:rsid w:val="00F716E1"/>
    <w:rsid w:val="00F908C3"/>
    <w:rsid w:val="00F91753"/>
    <w:rsid w:val="00FB1F01"/>
    <w:rsid w:val="00FD6B92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5D355"/>
  <w15:chartTrackingRefBased/>
  <w15:docId w15:val="{68BE914E-3261-44E7-BB55-66D80F311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52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ibivijay24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as\AppData\Roaming\Microsoft\Templates\Social%20media%20marketing%20resume.dotx" TargetMode="External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36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Manasvini Vijayakumar</dc:creator>
  <cp:keywords/>
  <dc:description/>
  <cp:lastModifiedBy>cibiv459@gmail.com</cp:lastModifiedBy>
  <cp:revision>14</cp:revision>
  <cp:lastPrinted>2024-06-20T13:03:00Z</cp:lastPrinted>
  <dcterms:created xsi:type="dcterms:W3CDTF">2026-01-30T16:35:00Z</dcterms:created>
  <dcterms:modified xsi:type="dcterms:W3CDTF">2026-01-30T17:01:00Z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